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D9CA56" w14:textId="258BC277" w:rsidR="00606F25" w:rsidRDefault="005155D0">
      <w:r w:rsidRPr="005155D0">
        <w:rPr>
          <w:noProof/>
        </w:rPr>
        <w:drawing>
          <wp:inline distT="0" distB="0" distL="0" distR="0" wp14:anchorId="7DB0162F" wp14:editId="4F24E730">
            <wp:extent cx="6120130" cy="491490"/>
            <wp:effectExtent l="0" t="0" r="1270" b="3810"/>
            <wp:docPr id="156966083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608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AC5F" w14:textId="77777777" w:rsidR="005155D0" w:rsidRDefault="005155D0"/>
    <w:p w14:paraId="69AA3538" w14:textId="05CA08D7" w:rsidR="00C17432" w:rsidRPr="00C17432" w:rsidRDefault="00C1743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1,00 Gs=1,00·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 xml:space="preserve"> s</m:t>
          </m:r>
        </m:oMath>
      </m:oMathPara>
    </w:p>
    <w:p w14:paraId="52F8549E" w14:textId="0B769044" w:rsidR="00C17432" w:rsidRPr="00C17432" w:rsidRDefault="00C1743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1 yr=365 d·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24</m:t>
              </m:r>
              <m:r>
                <w:rPr>
                  <w:rFonts w:ascii="Cambria Math" w:hAnsi="Cambria Math"/>
                </w:rPr>
                <m:t>hr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·60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min</m:t>
              </m:r>
            </m:num>
            <m:den>
              <m:r>
                <w:rPr>
                  <w:rFonts w:ascii="Cambria Math" w:hAnsi="Cambria Math"/>
                </w:rPr>
                <m:t>hr</m:t>
              </m:r>
            </m:den>
          </m:f>
          <m:r>
            <w:rPr>
              <w:rFonts w:ascii="Cambria Math" w:hAnsi="Cambria Math"/>
            </w:rPr>
            <m:t>·60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>
                <w:rPr>
                  <w:rFonts w:ascii="Cambria Math" w:hAnsi="Cambria Math"/>
                </w:rPr>
                <m:t>min</m:t>
              </m:r>
            </m:den>
          </m:f>
          <m:r>
            <w:rPr>
              <w:rFonts w:ascii="Cambria Math" w:hAnsi="Cambria Math"/>
            </w:rPr>
            <m:t>=31.536.000 s</m:t>
          </m:r>
        </m:oMath>
      </m:oMathPara>
    </w:p>
    <w:p w14:paraId="7F1CC8EB" w14:textId="1541EF87" w:rsidR="00C17432" w:rsidRPr="00C17432" w:rsidRDefault="00851DB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antal år=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1,00·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s</m:t>
              </m:r>
            </m:num>
            <m:den>
              <m:r>
                <w:rPr>
                  <w:rFonts w:ascii="Cambria Math" w:eastAsiaTheme="minorEastAsia" w:hAnsi="Cambria Math"/>
                </w:rPr>
                <m:t>31536000 s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62500</m:t>
              </m:r>
            </m:num>
            <m:den>
              <m:r>
                <w:rPr>
                  <w:rFonts w:ascii="Cambria Math" w:eastAsiaTheme="minorEastAsia" w:hAnsi="Cambria Math"/>
                </w:rPr>
                <m:t>1971</m:t>
              </m:r>
            </m:den>
          </m:f>
          <m:r>
            <w:rPr>
              <w:rFonts w:ascii="Cambria Math" w:eastAsiaTheme="minorEastAsia" w:hAnsi="Cambria Math"/>
            </w:rPr>
            <m:t>≈31,7</m:t>
          </m:r>
        </m:oMath>
      </m:oMathPara>
    </w:p>
    <w:p w14:paraId="3F61769E" w14:textId="4B06C98E" w:rsidR="00C17432" w:rsidRPr="00C17432" w:rsidRDefault="00C17432">
      <w:pPr>
        <w:rPr>
          <w:rFonts w:eastAsiaTheme="minorEastAsia"/>
        </w:rPr>
      </w:pPr>
      <w:r>
        <w:rPr>
          <w:rFonts w:eastAsiaTheme="minorEastAsia"/>
        </w:rPr>
        <w:t>Altså går der 31,7 år</w:t>
      </w:r>
    </w:p>
    <w:p w14:paraId="7F286E86" w14:textId="77777777" w:rsidR="00C17432" w:rsidRPr="00C17432" w:rsidRDefault="00C17432">
      <w:pPr>
        <w:rPr>
          <w:rFonts w:eastAsiaTheme="minorEastAsia"/>
        </w:rPr>
      </w:pPr>
    </w:p>
    <w:p w14:paraId="7F0FCD80" w14:textId="3D3AA131" w:rsidR="005155D0" w:rsidRDefault="005155D0">
      <w:r w:rsidRPr="005155D0">
        <w:rPr>
          <w:noProof/>
        </w:rPr>
        <w:drawing>
          <wp:inline distT="0" distB="0" distL="0" distR="0" wp14:anchorId="0D469CCF" wp14:editId="18779ED8">
            <wp:extent cx="6120130" cy="1527810"/>
            <wp:effectExtent l="0" t="0" r="1270" b="0"/>
            <wp:docPr id="8170683" name="Billede 1" descr="Et billede, der indeholder tekst, Font/skrifttype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683" name="Billede 1" descr="Et billede, der indeholder tekst, Font/skrifttype, skærmbillede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C8AB" w14:textId="77777777" w:rsidR="00C17432" w:rsidRDefault="00C17432"/>
    <w:p w14:paraId="49A55FF3" w14:textId="53B87E0C" w:rsidR="00C17432" w:rsidRPr="00851DBE" w:rsidRDefault="00851DBE" w:rsidP="00C1743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=265 acre</m:t>
          </m:r>
          <m:r>
            <w:rPr>
              <w:rFonts w:ascii="Cambria Math" w:eastAsiaTheme="minorEastAsia" w:hAnsi="Cambria Math"/>
            </w:rPr>
            <m:t>=265 acre·43560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acre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0,3048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f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16756514874</m:t>
              </m:r>
            </m:num>
            <m:den>
              <m:r>
                <w:rPr>
                  <w:rFonts w:ascii="Cambria Math" w:eastAsiaTheme="minorEastAsia" w:hAnsi="Cambria Math"/>
                </w:rPr>
                <m:t>15625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≈1.07·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6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03819427" w14:textId="77777777" w:rsidR="00851DBE" w:rsidRPr="00851DBE" w:rsidRDefault="00851DBE" w:rsidP="00C17432">
      <w:pPr>
        <w:rPr>
          <w:rFonts w:eastAsiaTheme="minorEastAsia"/>
        </w:rPr>
      </w:pPr>
    </w:p>
    <w:p w14:paraId="0DAC5A72" w14:textId="77777777" w:rsidR="00851DBE" w:rsidRPr="00C17432" w:rsidRDefault="00851DBE" w:rsidP="00C17432">
      <w:pPr>
        <w:rPr>
          <w:rFonts w:eastAsiaTheme="minorEastAsia"/>
        </w:rPr>
      </w:pPr>
    </w:p>
    <w:p w14:paraId="1C51FC13" w14:textId="2016929C" w:rsidR="00C17432" w:rsidRPr="00851DBE" w:rsidRDefault="00851DB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265 acre·43560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f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acre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0,3048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f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1000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8378257437</m:t>
              </m:r>
            </m:num>
            <m:den>
              <m:r>
                <w:rPr>
                  <w:rFonts w:ascii="Cambria Math" w:eastAsiaTheme="minorEastAsia" w:hAnsi="Cambria Math"/>
                </w:rPr>
                <m:t>7812500000</m:t>
              </m:r>
            </m:den>
          </m:f>
          <m:r>
            <w:rPr>
              <w:rFonts w:ascii="Cambria Math" w:eastAsiaTheme="minorEastAsia" w:hAnsi="Cambria Math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≈1,07 k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775821C1" w14:textId="77777777" w:rsidR="00851DBE" w:rsidRDefault="00851DBE"/>
    <w:p w14:paraId="27A8A56A" w14:textId="77777777" w:rsidR="00851DBE" w:rsidRDefault="00851DBE"/>
    <w:p w14:paraId="6C217989" w14:textId="7417A3EA" w:rsidR="00851DBE" w:rsidRPr="00851DBE" w:rsidRDefault="00851DBE" w:rsidP="00851DB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ha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265 acre·43560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f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acre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0,3048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f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10000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ha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8378257437</m:t>
              </m:r>
            </m:num>
            <m:den>
              <m:r>
                <w:rPr>
                  <w:rFonts w:ascii="Cambria Math" w:eastAsiaTheme="minorEastAsia" w:hAnsi="Cambria Math"/>
                </w:rPr>
                <m:t>78125000</m:t>
              </m:r>
            </m:den>
          </m:f>
          <m:r>
            <w:rPr>
              <w:rFonts w:ascii="Cambria Math" w:eastAsiaTheme="minorEastAsia" w:hAnsi="Cambria Math"/>
            </w:rPr>
            <m:t xml:space="preserve">ha≈107 </m:t>
          </m:r>
          <m:r>
            <w:rPr>
              <w:rFonts w:ascii="Cambria Math" w:eastAsiaTheme="minorEastAsia" w:hAnsi="Cambria Math"/>
            </w:rPr>
            <m:t>ha</m:t>
          </m:r>
        </m:oMath>
      </m:oMathPara>
    </w:p>
    <w:p w14:paraId="5D7E2550" w14:textId="77777777" w:rsidR="00C17432" w:rsidRDefault="00C17432" w:rsidP="00C17432">
      <w:pPr>
        <w:spacing w:line="480" w:lineRule="auto"/>
      </w:pPr>
    </w:p>
    <w:p w14:paraId="269432D2" w14:textId="77777777" w:rsidR="005155D0" w:rsidRDefault="005155D0"/>
    <w:p w14:paraId="528C85F4" w14:textId="0783A766" w:rsidR="005155D0" w:rsidRDefault="005155D0">
      <w:r w:rsidRPr="005155D0">
        <w:rPr>
          <w:noProof/>
        </w:rPr>
        <w:lastRenderedPageBreak/>
        <w:drawing>
          <wp:inline distT="0" distB="0" distL="0" distR="0" wp14:anchorId="60B9989E" wp14:editId="5F35EB87">
            <wp:extent cx="6120130" cy="1764665"/>
            <wp:effectExtent l="0" t="0" r="1270" b="635"/>
            <wp:docPr id="1638559086" name="Billede 1" descr="Et billede, der indeholder tekst, Font/skrifttype, skærmbilled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59086" name="Billede 1" descr="Et billede, der indeholder tekst, Font/skrifttype, skærmbillede, hvid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ED49" w14:textId="77777777" w:rsidR="00851DBE" w:rsidRDefault="00851DBE"/>
    <w:p w14:paraId="4BE7CC11" w14:textId="660B296F" w:rsidR="00851DBE" w:rsidRPr="00851DBE" w:rsidRDefault="00851DB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30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mi</m:t>
                  </m:r>
                </m:num>
                <m:den>
                  <m:r>
                    <w:rPr>
                      <w:rFonts w:ascii="Cambria Math" w:hAnsi="Cambria Math"/>
                    </w:rPr>
                    <m:t>hr</m:t>
                  </m:r>
                </m:den>
              </m:f>
              <m:r>
                <w:rPr>
                  <w:rFonts w:ascii="Cambria Math" w:hAnsi="Cambria Math"/>
                </w:rPr>
                <m:t>·5280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ft</m:t>
                  </m:r>
                </m:num>
                <m:den>
                  <m:r>
                    <w:rPr>
                      <w:rFonts w:ascii="Cambria Math" w:hAnsi="Cambria Math"/>
                    </w:rPr>
                    <m:t>mi</m:t>
                  </m:r>
                </m:den>
              </m:f>
              <m:r>
                <w:rPr>
                  <w:rFonts w:ascii="Cambria Math" w:hAnsi="Cambria Math"/>
                </w:rPr>
                <m:t>·30,48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cm</m:t>
                  </m:r>
                </m:num>
                <m:den>
                  <m:r>
                    <w:rPr>
                      <w:rFonts w:ascii="Cambria Math" w:hAnsi="Cambria Math"/>
                    </w:rPr>
                    <m:t>ft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100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cm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r>
                <w:rPr>
                  <w:rFonts w:ascii="Cambria Math" w:hAnsi="Cambria Math"/>
                </w:rPr>
                <m:t>·1000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km</m:t>
                  </m:r>
                </m:den>
              </m:f>
            </m:den>
          </m:f>
          <m:r>
            <w:rPr>
              <w:rFonts w:ascii="Cambria Math" w:hAnsi="Cambria Math"/>
            </w:rPr>
            <m:t>≈48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km</m:t>
              </m:r>
            </m:num>
            <m:den>
              <m:r>
                <w:rPr>
                  <w:rFonts w:ascii="Cambria Math" w:hAnsi="Cambria Math"/>
                </w:rPr>
                <m:t>hr</m:t>
              </m:r>
            </m:den>
          </m:f>
        </m:oMath>
      </m:oMathPara>
    </w:p>
    <w:p w14:paraId="37009E91" w14:textId="77777777" w:rsidR="00851DBE" w:rsidRDefault="00851DBE">
      <w:pPr>
        <w:rPr>
          <w:rFonts w:eastAsiaTheme="minorEastAsia"/>
        </w:rPr>
      </w:pPr>
    </w:p>
    <w:p w14:paraId="1D071FEE" w14:textId="63D14587" w:rsidR="00851DBE" w:rsidRDefault="00851DBE"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120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km</m:t>
                  </m:r>
                </m:num>
                <m:den>
                  <m:r>
                    <w:rPr>
                      <w:rFonts w:ascii="Cambria Math" w:hAnsi="Cambria Math"/>
                    </w:rPr>
                    <m:t>hr</m:t>
                  </m:r>
                </m:den>
              </m:f>
              <m:r>
                <w:rPr>
                  <w:rFonts w:ascii="Cambria Math" w:hAnsi="Cambria Math"/>
                </w:rPr>
                <m:t>·1000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km</m:t>
                  </m:r>
                </m:den>
              </m:f>
              <m:r>
                <w:rPr>
                  <w:rFonts w:ascii="Cambria Math" w:hAnsi="Cambria Math"/>
                </w:rPr>
                <m:t>·100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cm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30,48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cm</m:t>
                  </m:r>
                </m:num>
                <m:den>
                  <m:r>
                    <w:rPr>
                      <w:rFonts w:ascii="Cambria Math" w:hAnsi="Cambria Math"/>
                    </w:rPr>
                    <m:t>ft</m:t>
                  </m:r>
                </m:den>
              </m:f>
              <m:r>
                <w:rPr>
                  <w:rFonts w:ascii="Cambria Math" w:hAnsi="Cambria Math"/>
                </w:rPr>
                <m:t>·5280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ft</m:t>
                  </m:r>
                </m:num>
                <m:den>
                  <m:r>
                    <w:rPr>
                      <w:rFonts w:ascii="Cambria Math" w:hAnsi="Cambria Math"/>
                    </w:rPr>
                    <m:t>mi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≈75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mi</m:t>
              </m:r>
            </m:num>
            <m:den>
              <m:r>
                <w:rPr>
                  <w:rFonts w:ascii="Cambria Math" w:eastAsiaTheme="minorEastAsia" w:hAnsi="Cambria Math"/>
                </w:rPr>
                <m:t>hr</m:t>
              </m:r>
            </m:den>
          </m:f>
        </m:oMath>
      </m:oMathPara>
    </w:p>
    <w:p w14:paraId="5BFD6339" w14:textId="77777777" w:rsidR="00851DBE" w:rsidRDefault="00851DBE"/>
    <w:p w14:paraId="46AE77DD" w14:textId="77777777" w:rsidR="005155D0" w:rsidRDefault="005155D0"/>
    <w:p w14:paraId="6539EF79" w14:textId="7B005D1A" w:rsidR="005155D0" w:rsidRDefault="005155D0">
      <w:r w:rsidRPr="005155D0">
        <w:rPr>
          <w:noProof/>
        </w:rPr>
        <w:drawing>
          <wp:inline distT="0" distB="0" distL="0" distR="0" wp14:anchorId="5800A7FA" wp14:editId="3B17E104">
            <wp:extent cx="6120130" cy="2829560"/>
            <wp:effectExtent l="0" t="0" r="1270" b="2540"/>
            <wp:docPr id="2088942058" name="Billede 1" descr="Et billede, der indeholder tekst, skærmbillede, Font/skrifttype, dokumen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42058" name="Billede 1" descr="Et billede, der indeholder tekst, skærmbillede, Font/skrifttype, dokument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7A42" w14:textId="661A003A" w:rsidR="00BD2BBE" w:rsidRDefault="00BD2BBE">
      <w:r>
        <w:t>a</w:t>
      </w:r>
    </w:p>
    <w:p w14:paraId="48EE71C8" w14:textId="2C14AF69" w:rsidR="00851DBE" w:rsidRPr="00BD2BBE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 tank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40 L</m:t>
              </m:r>
            </m:num>
            <m:den>
              <m:r>
                <w:rPr>
                  <w:rFonts w:ascii="Cambria Math" w:hAnsi="Cambria Math"/>
                </w:rPr>
                <m:t>5,5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100 km</m:t>
                  </m:r>
                </m:den>
              </m:f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8000</m:t>
              </m:r>
            </m:num>
            <m:den>
              <m:r>
                <w:rPr>
                  <w:rFonts w:ascii="Cambria Math" w:hAnsi="Cambria Math"/>
                </w:rPr>
                <m:t>11</m:t>
              </m:r>
            </m:den>
          </m:f>
          <m:r>
            <w:rPr>
              <w:rFonts w:ascii="Cambria Math" w:hAnsi="Cambria Math"/>
            </w:rPr>
            <m:t>km≈7,3·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km</m:t>
          </m:r>
        </m:oMath>
      </m:oMathPara>
    </w:p>
    <w:p w14:paraId="278D95FB" w14:textId="515CD0FB" w:rsidR="00BD2BBE" w:rsidRPr="00BD2BBE" w:rsidRDefault="00BD2BB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1200 km</m:t>
              </m:r>
            </m:num>
            <m:den>
              <m:r>
                <w:rPr>
                  <w:rFonts w:ascii="Cambria Math" w:hAnsi="Cambria Math"/>
                </w:rPr>
                <m:t>7,3·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km</m:t>
              </m:r>
            </m:den>
          </m:f>
          <m:r>
            <w:rPr>
              <w:rFonts w:ascii="Cambria Math" w:hAnsi="Cambria Math"/>
            </w:rPr>
            <m:t>≈1,6</m:t>
          </m:r>
        </m:oMath>
      </m:oMathPara>
    </w:p>
    <w:p w14:paraId="06B13BB8" w14:textId="77777777" w:rsidR="00BD2BBE" w:rsidRDefault="00BD2BBE">
      <w:pPr>
        <w:rPr>
          <w:rFonts w:eastAsiaTheme="minorEastAsia"/>
        </w:rPr>
      </w:pPr>
    </w:p>
    <w:p w14:paraId="0FE95294" w14:textId="736102D7" w:rsidR="00BD2BBE" w:rsidRDefault="00BD2BBE">
      <w:pPr>
        <w:rPr>
          <w:rFonts w:eastAsiaTheme="minorEastAsia"/>
        </w:rPr>
      </w:pPr>
      <w:r>
        <w:rPr>
          <w:rFonts w:eastAsiaTheme="minorEastAsia"/>
        </w:rPr>
        <w:t>B</w:t>
      </w:r>
    </w:p>
    <w:p w14:paraId="1C9EAE86" w14:textId="3271C552" w:rsidR="005155D0" w:rsidRPr="00BD2BBE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30,5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mi</m:t>
                  </m:r>
                </m:num>
                <m:den>
                  <m:r>
                    <w:rPr>
                      <w:rFonts w:ascii="Cambria Math" w:hAnsi="Cambria Math"/>
                    </w:rPr>
                    <m:t>ga</m:t>
                  </m:r>
                </m:den>
              </m:f>
              <m:r>
                <w:rPr>
                  <w:rFonts w:ascii="Cambria Math" w:hAnsi="Cambria Math"/>
                </w:rPr>
                <m:t>·1,609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km</m:t>
                  </m:r>
                </m:num>
                <m:den>
                  <m:r>
                    <w:rPr>
                      <w:rFonts w:ascii="Cambria Math" w:hAnsi="Cambria Math"/>
                    </w:rPr>
                    <m:t>mi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4,546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ga</m:t>
                  </m:r>
                </m:den>
              </m:f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10,7950945886493km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14:paraId="1116C33E" w14:textId="77777777" w:rsidR="00BD2BBE" w:rsidRPr="00BD2BBE" w:rsidRDefault="00BD2BBE">
      <w:pPr>
        <w:rPr>
          <w:rFonts w:eastAsiaTheme="minorEastAsia"/>
        </w:rPr>
      </w:pPr>
    </w:p>
    <w:p w14:paraId="72CB49E8" w14:textId="4B1EDF39" w:rsidR="00BD2BBE" w:rsidRPr="00BD2BBE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</m:num>
            <m:den>
              <m:r>
                <w:rPr>
                  <w:rFonts w:ascii="Cambria Math" w:hAnsi="Cambria Math"/>
                </w:rPr>
                <m:t>10,7950945886493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km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den>
          </m:f>
          <m:r>
            <w:rPr>
              <w:rFonts w:ascii="Cambria Math" w:hAnsi="Cambria Math"/>
            </w:rPr>
            <m:t>=9,26346676991110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100 km</m:t>
              </m:r>
            </m:den>
          </m:f>
        </m:oMath>
      </m:oMathPara>
    </w:p>
    <w:p w14:paraId="750D4A68" w14:textId="77777777" w:rsidR="00BD2BBE" w:rsidRDefault="00BD2BBE">
      <w:pPr>
        <w:rPr>
          <w:rFonts w:eastAsiaTheme="minorEastAsia"/>
        </w:rPr>
      </w:pPr>
    </w:p>
    <w:p w14:paraId="1CE9B125" w14:textId="77777777" w:rsidR="00BD2BBE" w:rsidRDefault="00BD2BBE"/>
    <w:p w14:paraId="495E20A9" w14:textId="2305B3A2" w:rsidR="005155D0" w:rsidRDefault="005155D0">
      <w:r w:rsidRPr="005155D0">
        <w:rPr>
          <w:noProof/>
        </w:rPr>
        <w:drawing>
          <wp:inline distT="0" distB="0" distL="0" distR="0" wp14:anchorId="2CC91975" wp14:editId="3C2407B8">
            <wp:extent cx="6120130" cy="2320290"/>
            <wp:effectExtent l="0" t="0" r="1270" b="3810"/>
            <wp:docPr id="1445237645" name="Billede 1" descr="Et billede, der indeholder tekst, Font/skrifttype, skærmbillede, dokumen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37645" name="Billede 1" descr="Et billede, der indeholder tekst, Font/skrifttype, skærmbillede, dokument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6422" w14:textId="5E939212" w:rsidR="00BD2BBE" w:rsidRDefault="00BD2BBE">
      <w:r>
        <w:t>a</w:t>
      </w:r>
    </w:p>
    <w:p w14:paraId="122D9FC1" w14:textId="7DF30869" w:rsidR="00BD2BBE" w:rsidRPr="00BD2BBE" w:rsidRDefault="00BD2BB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410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day</m:t>
              </m:r>
            </m:den>
          </m:f>
          <m:r>
            <w:rPr>
              <w:rFonts w:ascii="Cambria Math" w:hAnsi="Cambria Math"/>
            </w:rPr>
            <m:t>=410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mg</m:t>
              </m:r>
            </m:num>
            <m:den>
              <m:r>
                <w:rPr>
                  <w:rFonts w:ascii="Cambria Math" w:hAnsi="Cambria Math"/>
                </w:rPr>
                <m:t>day</m:t>
              </m:r>
            </m:den>
          </m:f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μg</m:t>
              </m:r>
            </m:num>
            <m:den>
              <m:r>
                <w:rPr>
                  <w:rFonts w:ascii="Cambria Math" w:hAnsi="Cambria Math"/>
                </w:rPr>
                <m:t>mg</m:t>
              </m:r>
            </m:den>
          </m:f>
          <m:r>
            <w:rPr>
              <w:rFonts w:ascii="Cambria Math" w:hAnsi="Cambria Math"/>
            </w:rPr>
            <m:t>=410.000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μg</m:t>
              </m:r>
            </m:num>
            <m:den>
              <m:r>
                <w:rPr>
                  <w:rFonts w:ascii="Cambria Math" w:hAnsi="Cambria Math"/>
                </w:rPr>
                <m:t>day</m:t>
              </m:r>
            </m:den>
          </m:f>
        </m:oMath>
      </m:oMathPara>
    </w:p>
    <w:p w14:paraId="0BA1F07D" w14:textId="531BC12D" w:rsidR="00BD2BBE" w:rsidRDefault="00BD2BBE">
      <w:r>
        <w:t>B</w:t>
      </w:r>
    </w:p>
    <w:p w14:paraId="4B20CA00" w14:textId="728AB146" w:rsidR="00BD2BBE" w:rsidRPr="00BD2BBE" w:rsidRDefault="00BD2BB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lysin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mg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kg</m:t>
                          </m:r>
                        </m:den>
                      </m:f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day</m:t>
                  </m:r>
                </m:den>
              </m:f>
              <m:r>
                <w:rPr>
                  <w:rFonts w:ascii="Cambria Math" w:hAnsi="Cambria Math"/>
                </w:rPr>
                <m:t>·77 kg</m:t>
              </m:r>
            </m:num>
            <m:den>
              <m:r>
                <w:rPr>
                  <w:rFonts w:ascii="Cambria Math" w:hAnsi="Cambria Math"/>
                </w:rPr>
                <m:t>1000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mg</m:t>
                  </m:r>
                </m:num>
                <m:den>
                  <m:r>
                    <w:rPr>
                      <w:rFonts w:ascii="Cambria Math" w:hAnsi="Cambria Math"/>
                    </w:rPr>
                    <m:t>g</m:t>
                  </m:r>
                </m:den>
              </m:f>
            </m:den>
          </m:f>
          <m:r>
            <w:rPr>
              <w:rFonts w:ascii="Cambria Math" w:hAnsi="Cambria Math"/>
            </w:rPr>
            <m:t>≈0,92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</m:num>
            <m:den>
              <m:r>
                <w:rPr>
                  <w:rFonts w:ascii="Cambria Math" w:hAnsi="Cambria Math"/>
                </w:rPr>
                <m:t>day</m:t>
              </m:r>
            </m:den>
          </m:f>
        </m:oMath>
      </m:oMathPara>
    </w:p>
    <w:p w14:paraId="18C72E18" w14:textId="3C88B94F" w:rsidR="00BD2BBE" w:rsidRDefault="00BD2BBE">
      <w:pPr>
        <w:rPr>
          <w:rFonts w:eastAsiaTheme="minorEastAsia"/>
        </w:rPr>
      </w:pPr>
      <w:r>
        <w:rPr>
          <w:rFonts w:eastAsiaTheme="minorEastAsia"/>
        </w:rPr>
        <w:t>C</w:t>
      </w:r>
    </w:p>
    <w:p w14:paraId="70E664E0" w14:textId="3079E072" w:rsidR="00BD2BBE" w:rsidRPr="00B41E36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piller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3,0·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g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day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mg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g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2,0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mg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pill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≈1,50000000000000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pill</m:t>
              </m:r>
            </m:num>
            <m:den>
              <m:r>
                <w:rPr>
                  <w:rFonts w:ascii="Cambria Math" w:eastAsiaTheme="minorEastAsia" w:hAnsi="Cambria Math"/>
                </w:rPr>
                <m:t>day</m:t>
              </m:r>
            </m:den>
          </m:f>
        </m:oMath>
      </m:oMathPara>
    </w:p>
    <w:p w14:paraId="7EE85611" w14:textId="5479B049" w:rsidR="00B41E36" w:rsidRDefault="00B41E36">
      <w:pPr>
        <w:rPr>
          <w:rFonts w:eastAsiaTheme="minorEastAsia"/>
        </w:rPr>
      </w:pPr>
      <w:r>
        <w:rPr>
          <w:rFonts w:eastAsiaTheme="minorEastAsia"/>
        </w:rPr>
        <w:t>D</w:t>
      </w:r>
    </w:p>
    <w:p w14:paraId="1D307C65" w14:textId="3F42CDDE" w:rsidR="00B41E36" w:rsidRPr="00BD2BBE" w:rsidRDefault="00B41E3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0,000070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</w:rPr>
                <m:t>day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mg</m:t>
              </m:r>
            </m:num>
            <m:den>
              <m:r>
                <w:rPr>
                  <w:rFonts w:ascii="Cambria Math" w:eastAsiaTheme="minorEastAsia" w:hAnsi="Cambria Math"/>
                </w:rPr>
                <m:t>g</m:t>
              </m:r>
            </m:den>
          </m:f>
          <m:r>
            <w:rPr>
              <w:rFonts w:ascii="Cambria Math" w:eastAsiaTheme="minorEastAsia" w:hAnsi="Cambria Math"/>
            </w:rPr>
            <m:t>≈0,07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mg</m:t>
              </m:r>
            </m:num>
            <m:den>
              <m:r>
                <w:rPr>
                  <w:rFonts w:ascii="Cambria Math" w:eastAsiaTheme="minorEastAsia" w:hAnsi="Cambria Math"/>
                </w:rPr>
                <m:t>day</m:t>
              </m:r>
            </m:den>
          </m:f>
        </m:oMath>
      </m:oMathPara>
    </w:p>
    <w:p w14:paraId="655E28CD" w14:textId="77777777" w:rsidR="00BD2BBE" w:rsidRDefault="00BD2BBE"/>
    <w:p w14:paraId="3408992D" w14:textId="77777777" w:rsidR="00C17432" w:rsidRDefault="00C17432"/>
    <w:p w14:paraId="37488002" w14:textId="77777777" w:rsidR="00B41E36" w:rsidRDefault="00B41E36"/>
    <w:p w14:paraId="50AC3DD7" w14:textId="77777777" w:rsidR="00B41E36" w:rsidRDefault="00B41E36"/>
    <w:p w14:paraId="2DBA2ED4" w14:textId="77777777" w:rsidR="00B41E36" w:rsidRDefault="00B41E36"/>
    <w:p w14:paraId="4706A6B7" w14:textId="77777777" w:rsidR="00B41E36" w:rsidRDefault="00B41E36"/>
    <w:p w14:paraId="35B684C2" w14:textId="3E853128" w:rsidR="00C17432" w:rsidRDefault="00C17432">
      <w:r w:rsidRPr="00C17432">
        <w:rPr>
          <w:noProof/>
        </w:rPr>
        <w:lastRenderedPageBreak/>
        <w:drawing>
          <wp:inline distT="0" distB="0" distL="0" distR="0" wp14:anchorId="16BBAA65" wp14:editId="2E87E7FB">
            <wp:extent cx="6120130" cy="492125"/>
            <wp:effectExtent l="0" t="0" r="1270" b="3175"/>
            <wp:docPr id="757878302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78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3CAF" w14:textId="2BB149D9" w:rsidR="00B41E36" w:rsidRDefault="00B41E36">
      <w:r>
        <w:t>A</w:t>
      </w:r>
    </w:p>
    <w:p w14:paraId="40D52220" w14:textId="7E3913CD" w:rsidR="00B41E36" w:rsidRPr="00B41E36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22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≈3,14286</m:t>
          </m:r>
        </m:oMath>
      </m:oMathPara>
    </w:p>
    <w:p w14:paraId="697B0099" w14:textId="77777777" w:rsidR="00B41E36" w:rsidRDefault="00B41E36">
      <w:pPr>
        <w:rPr>
          <w:rFonts w:eastAsiaTheme="minorEastAsia"/>
        </w:rPr>
      </w:pPr>
    </w:p>
    <w:p w14:paraId="6D40E675" w14:textId="4EF25F08" w:rsidR="00B41E36" w:rsidRDefault="00B41E36">
      <w:pPr>
        <w:rPr>
          <w:rFonts w:eastAsiaTheme="minorEastAsia"/>
        </w:rPr>
      </w:pPr>
      <w:r>
        <w:rPr>
          <w:rFonts w:eastAsiaTheme="minorEastAsia"/>
        </w:rPr>
        <w:t>B</w:t>
      </w:r>
    </w:p>
    <w:p w14:paraId="538F16D6" w14:textId="009A2823" w:rsidR="00B41E36" w:rsidRPr="00B41E36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355</m:t>
              </m:r>
            </m:num>
            <m:den>
              <m:r>
                <w:rPr>
                  <w:rFonts w:ascii="Cambria Math" w:hAnsi="Cambria Math"/>
                </w:rPr>
                <m:t>113</m:t>
              </m:r>
            </m:den>
          </m:f>
          <m:r>
            <w:rPr>
              <w:rFonts w:ascii="Cambria Math" w:hAnsi="Cambria Math"/>
            </w:rPr>
            <m:t>≈3,14159</m:t>
          </m:r>
        </m:oMath>
      </m:oMathPara>
    </w:p>
    <w:p w14:paraId="3C6E4904" w14:textId="77777777" w:rsidR="00B41E36" w:rsidRDefault="00B41E36">
      <w:pPr>
        <w:rPr>
          <w:rFonts w:eastAsiaTheme="minorEastAsia"/>
        </w:rPr>
      </w:pPr>
    </w:p>
    <w:p w14:paraId="41E299EE" w14:textId="3F10B83C" w:rsidR="00B41E36" w:rsidRDefault="00B41E36">
      <w:pPr>
        <w:rPr>
          <w:rFonts w:eastAsiaTheme="minorEastAsia"/>
        </w:rPr>
      </w:pPr>
      <w:r>
        <w:rPr>
          <w:rFonts w:eastAsiaTheme="minorEastAsia"/>
        </w:rPr>
        <w:t>C</w:t>
      </w:r>
    </w:p>
    <w:p w14:paraId="2F52689D" w14:textId="7B1506AF" w:rsidR="00C17432" w:rsidRDefault="00B41E36">
      <w:pPr>
        <w:rPr>
          <w:rFonts w:eastAsiaTheme="minorEastAsia"/>
        </w:rPr>
      </w:pPr>
      <w:r>
        <w:rPr>
          <w:rFonts w:eastAsiaTheme="minorEastAsia"/>
        </w:rPr>
        <w:t>A er akkurat til 3 betydende cifre og b er mindst akkurat til 6</w:t>
      </w:r>
    </w:p>
    <w:p w14:paraId="1C9D7407" w14:textId="77777777" w:rsidR="00B41E36" w:rsidRDefault="00B41E36"/>
    <w:p w14:paraId="7385B207" w14:textId="4CAC21AC" w:rsidR="00C17432" w:rsidRDefault="00C17432">
      <w:r w:rsidRPr="00C17432">
        <w:rPr>
          <w:noProof/>
        </w:rPr>
        <w:drawing>
          <wp:inline distT="0" distB="0" distL="0" distR="0" wp14:anchorId="02949097" wp14:editId="33D614CE">
            <wp:extent cx="6120130" cy="1264920"/>
            <wp:effectExtent l="0" t="0" r="1270" b="5080"/>
            <wp:docPr id="1503796210" name="Billede 1" descr="Et billede, der indeholder tekst, Font/skrifttype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96210" name="Billede 1" descr="Et billede, der indeholder tekst, Font/skrifttype, skærmbillede&#10;&#10;Automatisk generere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FC5E" w14:textId="36C84152" w:rsidR="00B41E36" w:rsidRDefault="00B41E36">
      <w:r>
        <w:t>A</w:t>
      </w:r>
    </w:p>
    <w:p w14:paraId="2195C28E" w14:textId="37039BCD" w:rsidR="00B41E36" w:rsidRDefault="00B41E36">
      <w:r>
        <w:t xml:space="preserve">Antagelse: </w:t>
      </w:r>
      <m:oMath>
        <m:r>
          <w:rPr>
            <w:rFonts w:ascii="Cambria Math" w:hAnsi="Cambria Math"/>
          </w:rPr>
          <m:t>Respirationsfrekvens≈10 mi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</w:p>
    <w:p w14:paraId="5C1DA650" w14:textId="02A8E945" w:rsidR="00B41E36" w:rsidRPr="00413A42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pr.  år</m:t>
              </m:r>
            </m:sub>
          </m:sSub>
          <m:r>
            <w:rPr>
              <w:rFonts w:ascii="Cambria Math" w:hAnsi="Cambria Math"/>
            </w:rPr>
            <m:t>=4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500 c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c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den>
                  </m:f>
                </m:den>
              </m:f>
              <m:r>
                <w:rPr>
                  <w:rFonts w:ascii="Cambria Math" w:hAnsi="Cambria Math"/>
                </w:rPr>
                <m:t>·10 mi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·60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min</m:t>
                  </m:r>
                </m:num>
                <m:den>
                  <m:r>
                    <w:rPr>
                      <w:rFonts w:ascii="Cambria Math" w:hAnsi="Cambria Math"/>
                    </w:rPr>
                    <m:t>hr</m:t>
                  </m:r>
                </m:den>
              </m:f>
              <m:r>
                <w:rPr>
                  <w:rFonts w:ascii="Cambria Math" w:hAnsi="Cambria Math"/>
                </w:rPr>
                <m:t>·24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hr</m:t>
                  </m:r>
                </m:num>
                <m:den>
                  <m:r>
                    <w:rPr>
                      <w:rFonts w:ascii="Cambria Math" w:hAnsi="Cambria Math"/>
                    </w:rPr>
                    <m:t>day</m:t>
                  </m:r>
                </m:den>
              </m:f>
              <m:r>
                <w:rPr>
                  <w:rFonts w:ascii="Cambria Math" w:hAnsi="Cambria Math"/>
                </w:rPr>
                <m:t>·365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day</m:t>
                  </m:r>
                </m:num>
                <m:den>
                  <m:r>
                    <w:rPr>
                      <w:rFonts w:ascii="Cambria Math" w:hAnsi="Cambria Math"/>
                    </w:rPr>
                    <m:t>yr</m:t>
                  </m:r>
                </m:den>
              </m:f>
            </m:e>
          </m:d>
          <m:r>
            <w:rPr>
              <w:rFonts w:ascii="Cambria Math" w:hAnsi="Cambria Math"/>
            </w:rPr>
            <m:t>=1,05·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yr</m:t>
              </m:r>
            </m:den>
          </m:f>
        </m:oMath>
      </m:oMathPara>
    </w:p>
    <w:p w14:paraId="241A7DDD" w14:textId="6C09F998" w:rsidR="00413A42" w:rsidRPr="00B41E36" w:rsidRDefault="00413A42">
      <w:pPr>
        <w:rPr>
          <w:rFonts w:eastAsiaTheme="minorEastAsia"/>
        </w:rPr>
      </w:pPr>
    </w:p>
    <w:p w14:paraId="0E1E6EE4" w14:textId="77777777" w:rsidR="00B41E36" w:rsidRDefault="00B41E36">
      <w:pPr>
        <w:rPr>
          <w:rFonts w:eastAsiaTheme="minorEastAsia"/>
        </w:rPr>
      </w:pPr>
    </w:p>
    <w:p w14:paraId="67E049CE" w14:textId="227C44F2" w:rsidR="00B41E36" w:rsidRDefault="00B41E36">
      <w:pPr>
        <w:rPr>
          <w:rFonts w:eastAsiaTheme="minorEastAsia"/>
        </w:rPr>
      </w:pPr>
      <w:r>
        <w:rPr>
          <w:rFonts w:eastAsiaTheme="minorEastAsia"/>
        </w:rPr>
        <w:t>b</w:t>
      </w:r>
    </w:p>
    <w:p w14:paraId="0DE2F4E2" w14:textId="3E178878" w:rsidR="00B41E36" w:rsidRPr="00B41E36" w:rsidRDefault="00B41E3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·π</m:t>
                  </m:r>
                </m:den>
              </m:f>
            </m:e>
          </m:rad>
        </m:oMath>
      </m:oMathPara>
    </w:p>
    <w:p w14:paraId="759A85A4" w14:textId="77777777" w:rsidR="00B41E36" w:rsidRPr="00B41E36" w:rsidRDefault="00B41E36">
      <w:pPr>
        <w:rPr>
          <w:rFonts w:eastAsiaTheme="minorEastAsia"/>
        </w:rPr>
      </w:pPr>
    </w:p>
    <w:p w14:paraId="6ECFF234" w14:textId="77B62156" w:rsidR="00B41E36" w:rsidRPr="00B41E36" w:rsidRDefault="00413A4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d=2r=2·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·π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=2·</m:t>
          </m:r>
          <m:rad>
            <m:radPr>
              <m:ctrlPr>
                <w:rPr>
                  <w:rFonts w:ascii="Cambria Math" w:eastAsiaTheme="minorEastAsia" w:hAnsi="Cambria Math"/>
                  <w:i/>
                </w:rPr>
              </m:ctrlPr>
            </m:radPr>
            <m:deg>
              <m:r>
                <w:rPr>
                  <w:rFonts w:eastAsiaTheme="minorEastAsia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 xml:space="preserve">10511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·π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=27,2 m</m:t>
          </m:r>
        </m:oMath>
      </m:oMathPara>
    </w:p>
    <w:p w14:paraId="116487C8" w14:textId="77777777" w:rsidR="00B41E36" w:rsidRPr="00B41E36" w:rsidRDefault="00B41E36">
      <w:pPr>
        <w:rPr>
          <w:rFonts w:eastAsiaTheme="minorEastAsia"/>
        </w:rPr>
      </w:pPr>
    </w:p>
    <w:p w14:paraId="2F54F35B" w14:textId="7517B471" w:rsidR="00B41E36" w:rsidRDefault="00B41E36">
      <w:pPr>
        <w:rPr>
          <w:rFonts w:eastAsiaTheme="minorEastAsia"/>
        </w:rPr>
      </w:pPr>
    </w:p>
    <w:p w14:paraId="0DDA9C8D" w14:textId="77777777" w:rsidR="00B41E36" w:rsidRDefault="00B41E36"/>
    <w:p w14:paraId="26025B6E" w14:textId="77777777" w:rsidR="00413A42" w:rsidRDefault="00413A42"/>
    <w:p w14:paraId="4865EA8F" w14:textId="77777777" w:rsidR="00413A42" w:rsidRDefault="00413A42"/>
    <w:p w14:paraId="3AAA4824" w14:textId="77777777" w:rsidR="00413A42" w:rsidRDefault="00413A42"/>
    <w:p w14:paraId="45056958" w14:textId="77777777" w:rsidR="00C17432" w:rsidRDefault="00C17432"/>
    <w:p w14:paraId="560C6045" w14:textId="704BDEAD" w:rsidR="00C17432" w:rsidRDefault="00C17432">
      <w:r w:rsidRPr="00C17432">
        <w:rPr>
          <w:noProof/>
        </w:rPr>
        <w:lastRenderedPageBreak/>
        <w:drawing>
          <wp:inline distT="0" distB="0" distL="0" distR="0" wp14:anchorId="29AA8650" wp14:editId="025DE2CA">
            <wp:extent cx="6120130" cy="770255"/>
            <wp:effectExtent l="0" t="0" r="1270" b="4445"/>
            <wp:docPr id="1320678942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78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9722" w14:textId="436527DA" w:rsidR="00413A42" w:rsidRDefault="00413A42">
      <w:r>
        <w:t>A</w:t>
      </w:r>
    </w:p>
    <w:p w14:paraId="32B76984" w14:textId="15EDD453" w:rsidR="00413A42" w:rsidRDefault="00413A42">
      <w:pPr>
        <w:rPr>
          <w:rFonts w:eastAsiaTheme="minorEastAsia"/>
        </w:rPr>
      </w:pPr>
      <w:r>
        <w:t xml:space="preserve">Antagelse: </w:t>
      </w:r>
      <m:oMath>
        <m:r>
          <w:rPr>
            <w:rFonts w:ascii="Cambria Math" w:hAnsi="Cambria Math"/>
          </w:rPr>
          <m:t>puls=70 mi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</w:p>
    <w:p w14:paraId="388A2A99" w14:textId="40B6594A" w:rsidR="00413A42" w:rsidRPr="00413A42" w:rsidRDefault="00413A4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n=70 mi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·60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min</m:t>
              </m:r>
            </m:num>
            <m:den>
              <m:r>
                <w:rPr>
                  <w:rFonts w:ascii="Cambria Math" w:hAnsi="Cambria Math"/>
                </w:rPr>
                <m:t>hr</m:t>
              </m:r>
            </m:den>
          </m:f>
          <m:r>
            <w:rPr>
              <w:rFonts w:ascii="Cambria Math" w:hAnsi="Cambria Math"/>
            </w:rPr>
            <m:t>·24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hr</m:t>
              </m:r>
            </m:num>
            <m:den>
              <m:r>
                <w:rPr>
                  <w:rFonts w:ascii="Cambria Math" w:hAnsi="Cambria Math"/>
                </w:rPr>
                <m:t>day</m:t>
              </m:r>
            </m:den>
          </m:f>
          <m:r>
            <w:rPr>
              <w:rFonts w:ascii="Cambria Math" w:hAnsi="Cambria Math"/>
            </w:rPr>
            <m:t>·365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day</m:t>
              </m:r>
            </m:num>
            <m:den>
              <m:r>
                <w:rPr>
                  <w:rFonts w:ascii="Cambria Math" w:hAnsi="Cambria Math"/>
                </w:rPr>
                <m:t>yr</m:t>
              </m:r>
            </m:den>
          </m:f>
          <m:r>
            <w:rPr>
              <w:rFonts w:ascii="Cambria Math" w:hAnsi="Cambria Math"/>
            </w:rPr>
            <m:t>·80 yr=2,9·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</m:oMath>
      </m:oMathPara>
    </w:p>
    <w:p w14:paraId="1F7CCA0C" w14:textId="77777777" w:rsidR="00413A42" w:rsidRDefault="00413A42">
      <w:pPr>
        <w:rPr>
          <w:rFonts w:eastAsiaTheme="minorEastAsia"/>
        </w:rPr>
      </w:pPr>
    </w:p>
    <w:p w14:paraId="2A0AF684" w14:textId="019FE07A" w:rsidR="00413A42" w:rsidRDefault="00413A42">
      <w:r>
        <w:rPr>
          <w:rFonts w:eastAsiaTheme="minorEastAsia"/>
        </w:rPr>
        <w:t>b</w:t>
      </w:r>
    </w:p>
    <w:p w14:paraId="3DB4DC9B" w14:textId="65A016E0" w:rsidR="00413A42" w:rsidRDefault="00413A42"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50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slag</m:t>
                  </m:r>
                </m:den>
              </m:f>
              <m:r>
                <w:rPr>
                  <w:rFonts w:ascii="Cambria Math" w:hAnsi="Cambria Math"/>
                </w:rPr>
                <m:t>·2,9·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  <m:r>
                <w:rPr>
                  <w:rFonts w:ascii="Cambria Math" w:hAnsi="Cambria Math"/>
                </w:rPr>
                <m:t>slag</m:t>
              </m:r>
            </m:num>
            <m:den>
              <m:r>
                <w:rPr>
                  <w:rFonts w:ascii="Cambria Math" w:hAnsi="Cambria Math"/>
                </w:rPr>
                <m:t>1000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den>
          </m:f>
          <m:r>
            <w:rPr>
              <w:rFonts w:ascii="Cambria Math" w:hAnsi="Cambria Math"/>
            </w:rPr>
            <m:t>=1,5·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 xml:space="preserve"> L</m:t>
          </m:r>
        </m:oMath>
      </m:oMathPara>
    </w:p>
    <w:p w14:paraId="235B5CE9" w14:textId="77777777" w:rsidR="00C17432" w:rsidRDefault="00C17432"/>
    <w:p w14:paraId="68536398" w14:textId="2FDA7BE8" w:rsidR="00C17432" w:rsidRDefault="00C17432">
      <w:r w:rsidRPr="00C17432">
        <w:rPr>
          <w:noProof/>
        </w:rPr>
        <w:drawing>
          <wp:inline distT="0" distB="0" distL="0" distR="0" wp14:anchorId="6BD02DDF" wp14:editId="04A172ED">
            <wp:extent cx="6120130" cy="1560195"/>
            <wp:effectExtent l="0" t="0" r="1270" b="1905"/>
            <wp:docPr id="1252983340" name="Billede 1" descr="Et billede, der indeholder tekst, Font/skrifttype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83340" name="Billede 1" descr="Et billede, der indeholder tekst, Font/skrifttype, skærmbillede&#10;&#10;Automatisk genereret beskrivels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2A36" w14:textId="1E7D111B" w:rsidR="00AB0F8E" w:rsidRDefault="00AB0F8E">
      <w:r>
        <w:t>A</w:t>
      </w:r>
    </w:p>
    <w:p w14:paraId="3C952EBE" w14:textId="36889C8D" w:rsidR="00AB0F8E" w:rsidRPr="00AB0F8E" w:rsidRDefault="00000000">
      <w:pPr>
        <w:rPr>
          <w:rFonts w:eastAsiaTheme="minorEastAsia"/>
          <w:bCs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Cs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4,00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7,00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=8,0623</m:t>
          </m:r>
        </m:oMath>
      </m:oMathPara>
    </w:p>
    <w:p w14:paraId="0D338F26" w14:textId="64420FB0" w:rsidR="00AB0F8E" w:rsidRPr="00AB0F8E" w:rsidRDefault="00000000" w:rsidP="00AB0F8E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5,00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2,00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=5,3852</m:t>
          </m:r>
        </m:oMath>
      </m:oMathPara>
    </w:p>
    <w:p w14:paraId="570F8448" w14:textId="77777777" w:rsidR="00AB0F8E" w:rsidRDefault="00AB0F8E" w:rsidP="00AB0F8E">
      <w:pPr>
        <w:rPr>
          <w:rFonts w:eastAsiaTheme="minorEastAsia"/>
        </w:rPr>
      </w:pPr>
    </w:p>
    <w:p w14:paraId="41DCF4F4" w14:textId="442A275B" w:rsidR="00AB0F8E" w:rsidRDefault="00AB0F8E" w:rsidP="00AB0F8E">
      <w:pPr>
        <w:rPr>
          <w:rFonts w:eastAsiaTheme="minorEastAsia"/>
        </w:rPr>
      </w:pPr>
      <w:r>
        <w:rPr>
          <w:rFonts w:eastAsiaTheme="minorEastAsia"/>
        </w:rPr>
        <w:t>B</w:t>
      </w:r>
    </w:p>
    <w:p w14:paraId="39DD614B" w14:textId="17AFBCFC" w:rsidR="00AB0F8E" w:rsidRPr="00AB0F8E" w:rsidRDefault="00AB0F8E" w:rsidP="00AB0F8E">
      <w:pPr>
        <w:rPr>
          <w:rFonts w:eastAsiaTheme="minorEastAsia"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A-B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4,00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7,00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5,00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2,00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-1,00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5,00</m:t>
                  </m:r>
                </m:e>
              </m:eqArr>
            </m:e>
          </m:d>
        </m:oMath>
      </m:oMathPara>
    </w:p>
    <w:p w14:paraId="14EEF423" w14:textId="178CD13D" w:rsidR="00AB0F8E" w:rsidRPr="00AB0F8E" w:rsidRDefault="00000000" w:rsidP="00AB0F8E">
      <w:pPr>
        <w:rPr>
          <w:rFonts w:eastAsiaTheme="minorEastAsia"/>
          <w:bCs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b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A-B</m:t>
              </m:r>
            </m:e>
          </m:acc>
          <m:r>
            <w:rPr>
              <w:rFonts w:ascii="Cambria Math" w:eastAsiaTheme="minorEastAsia" w:hAnsi="Cambria Math"/>
            </w:rPr>
            <m:t xml:space="preserve">=-1,00 </m:t>
          </m:r>
          <m:acc>
            <m:accPr>
              <m:ctrlPr>
                <w:rPr>
                  <w:rFonts w:ascii="Cambria Math" w:eastAsiaTheme="minorEastAsia" w:hAnsi="Cambria Math"/>
                  <w:b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i</m:t>
              </m:r>
            </m:e>
          </m:acc>
          <m:r>
            <w:rPr>
              <w:rFonts w:ascii="Cambria Math" w:eastAsiaTheme="minorEastAsia" w:hAnsi="Cambria Math"/>
            </w:rPr>
            <m:t xml:space="preserve">+5,00 </m:t>
          </m:r>
          <m:acc>
            <m:accPr>
              <m:ctrlPr>
                <w:rPr>
                  <w:rFonts w:ascii="Cambria Math" w:eastAsiaTheme="minorEastAsia" w:hAnsi="Cambria Math"/>
                  <w:b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j</m:t>
              </m:r>
            </m:e>
          </m:acc>
        </m:oMath>
      </m:oMathPara>
    </w:p>
    <w:p w14:paraId="3FAD82E0" w14:textId="3C8C98AD" w:rsidR="00AB0F8E" w:rsidRDefault="00AB0F8E"/>
    <w:p w14:paraId="60D7809D" w14:textId="77777777" w:rsidR="00AB0F8E" w:rsidRDefault="00AB0F8E"/>
    <w:p w14:paraId="0430A7ED" w14:textId="77777777" w:rsidR="00C17432" w:rsidRDefault="00C17432"/>
    <w:p w14:paraId="713AFF7D" w14:textId="2615AABB" w:rsidR="00C17432" w:rsidRDefault="00C17432"/>
    <w:p w14:paraId="2186DE8F" w14:textId="77777777" w:rsidR="00C17432" w:rsidRDefault="00C17432"/>
    <w:p w14:paraId="10867781" w14:textId="768118FE" w:rsidR="00C17432" w:rsidRDefault="00C17432"/>
    <w:p w14:paraId="19C7DB78" w14:textId="77777777" w:rsidR="00C17432" w:rsidRDefault="00C17432"/>
    <w:p w14:paraId="3358C3BF" w14:textId="66F882D5" w:rsidR="00C17432" w:rsidRDefault="00C17432"/>
    <w:p w14:paraId="086B8A9B" w14:textId="77777777" w:rsidR="00C17432" w:rsidRDefault="00C17432"/>
    <w:p w14:paraId="455B10CF" w14:textId="329DB369" w:rsidR="00C17432" w:rsidRDefault="00C17432"/>
    <w:sectPr w:rsidR="00C1743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5D0"/>
    <w:rsid w:val="00123CE6"/>
    <w:rsid w:val="001734AC"/>
    <w:rsid w:val="0020068D"/>
    <w:rsid w:val="00246DE9"/>
    <w:rsid w:val="00413A42"/>
    <w:rsid w:val="00415616"/>
    <w:rsid w:val="005155D0"/>
    <w:rsid w:val="00596929"/>
    <w:rsid w:val="00606F25"/>
    <w:rsid w:val="00685A96"/>
    <w:rsid w:val="00743FE0"/>
    <w:rsid w:val="007A7E2E"/>
    <w:rsid w:val="007E5C49"/>
    <w:rsid w:val="00851DBE"/>
    <w:rsid w:val="00A54C22"/>
    <w:rsid w:val="00AB0F8E"/>
    <w:rsid w:val="00B41E36"/>
    <w:rsid w:val="00BC16EC"/>
    <w:rsid w:val="00BD2BBE"/>
    <w:rsid w:val="00C17432"/>
    <w:rsid w:val="00D267EE"/>
    <w:rsid w:val="00EA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93F445"/>
  <w15:chartTrackingRefBased/>
  <w15:docId w15:val="{45616BCB-9D47-7640-B5C6-644C3D80A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15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15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15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15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15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155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155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155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155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15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515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515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5155D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5155D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5155D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5155D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5155D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5155D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5155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515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155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15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5155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5155D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5155D0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5155D0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515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5155D0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5155D0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C1743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.~WRD0000</Template>
  <TotalTime>51</TotalTime>
  <Pages>5</Pages>
  <Words>307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Rahbek Bigum Hansen</dc:creator>
  <cp:keywords/>
  <dc:description/>
  <cp:lastModifiedBy>Noah Hansen</cp:lastModifiedBy>
  <cp:revision>2</cp:revision>
  <dcterms:created xsi:type="dcterms:W3CDTF">2024-08-27T08:34:00Z</dcterms:created>
  <dcterms:modified xsi:type="dcterms:W3CDTF">2024-09-07T11:54:00Z</dcterms:modified>
</cp:coreProperties>
</file>